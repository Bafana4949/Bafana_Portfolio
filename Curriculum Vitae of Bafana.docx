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E079" w14:textId="279A9E67" w:rsidR="00F41BEE" w:rsidRPr="00A34C4F" w:rsidRDefault="004A3DB5" w:rsidP="00A34C4F">
      <w:pPr>
        <w:pStyle w:val="Title"/>
        <w:rPr>
          <w:sz w:val="52"/>
          <w:szCs w:val="52"/>
        </w:rPr>
      </w:pPr>
      <w:r w:rsidRPr="00067972">
        <w:rPr>
          <w:sz w:val="52"/>
          <w:szCs w:val="52"/>
        </w:rPr>
        <w:t>Bafana Bhuda</w:t>
      </w:r>
    </w:p>
    <w:p w14:paraId="0699E32B" w14:textId="55D7D737" w:rsidR="008E3D7C" w:rsidRDefault="008E3D7C" w:rsidP="008E3D7C">
      <w:pPr>
        <w:pStyle w:val="Subtitle"/>
      </w:pPr>
      <w:r>
        <w:t>software</w:t>
      </w:r>
      <w:r w:rsidR="009530BF">
        <w:t xml:space="preserve"> &amp; Web</w:t>
      </w:r>
      <w:r>
        <w:t xml:space="preserve"> developer</w:t>
      </w:r>
      <w:r w:rsidR="009530BF">
        <w:t xml:space="preserve"> / </w:t>
      </w:r>
      <w:r>
        <w:t>Engineer</w:t>
      </w:r>
    </w:p>
    <w:p w14:paraId="1C1ABC5B" w14:textId="6CA14E45" w:rsidR="00003455" w:rsidRPr="00003455" w:rsidRDefault="004A3DB5" w:rsidP="009530BF">
      <w:pPr>
        <w:pStyle w:val="Heading1"/>
      </w:pPr>
      <w:r>
        <w:t>Witbank, MP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0660179070</w:t>
      </w:r>
      <w:r w:rsidR="00B51147">
        <w:t>| 0670535703</w:t>
      </w:r>
      <w:r w:rsidR="00F41BEE" w:rsidRPr="00B5257D">
        <w:t xml:space="preserve"> |</w:t>
      </w:r>
      <w:r>
        <w:t xml:space="preserve"> bafana</w:t>
      </w:r>
      <w:r w:rsidR="0078695A">
        <w:t>may</w:t>
      </w:r>
      <w:r>
        <w:t>585@gmail.com</w:t>
      </w:r>
      <w:r w:rsidR="009530BF">
        <w:t>|</w:t>
      </w:r>
      <w:r w:rsidR="009530BF" w:rsidRPr="009530BF">
        <w:t xml:space="preserve"> </w:t>
      </w:r>
      <w:hyperlink r:id="rId11" w:history="1">
        <w:r w:rsidR="009530BF" w:rsidRPr="002129C3">
          <w:rPr>
            <w:rStyle w:val="Hyperlink"/>
          </w:rPr>
          <w:t>https://github.com/Bafana4949</w:t>
        </w:r>
      </w:hyperlink>
      <w:r w:rsidR="009530BF">
        <w:t xml:space="preserve"> | </w:t>
      </w:r>
      <w:hyperlink r:id="rId12" w:history="1">
        <w:r w:rsidR="009530BF" w:rsidRPr="009530BF">
          <w:rPr>
            <w:rStyle w:val="Hyperlink"/>
          </w:rPr>
          <w:t>(40) Bafana Bhuda | LinkedIn</w:t>
        </w:r>
      </w:hyperlink>
    </w:p>
    <w:p w14:paraId="48B8A023" w14:textId="77777777" w:rsidR="00F41BEE" w:rsidRDefault="00552177" w:rsidP="006E0605">
      <w:pPr>
        <w:pStyle w:val="Heading1"/>
      </w:pPr>
      <w:sdt>
        <w:sdtPr>
          <w:id w:val="-736782104"/>
          <w:placeholder>
            <w:docPart w:val="854DA7B23FC247B6A879334AB5214173"/>
          </w:placeholder>
          <w:temporary/>
          <w:showingPlcHdr/>
          <w15:appearance w15:val="hidden"/>
        </w:sdtPr>
        <w:sdtEndPr/>
        <w:sdtContent>
          <w:r w:rsidR="00F41BEE" w:rsidRPr="00552177">
            <w:rPr>
              <w:sz w:val="28"/>
              <w:szCs w:val="28"/>
            </w:rPr>
            <w:t>Objective</w:t>
          </w:r>
        </w:sdtContent>
      </w:sdt>
    </w:p>
    <w:p w14:paraId="6DE43794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DA0D362" wp14:editId="1DDA5250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9A2BC1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7F16CD" w14:textId="5A939FEC" w:rsidR="00FC0E98" w:rsidRPr="00FC0E98" w:rsidRDefault="00FC0E98" w:rsidP="00FC0E98">
      <w:pPr>
        <w:pStyle w:val="Heading1"/>
        <w:rPr>
          <w:rFonts w:asciiTheme="minorHAnsi" w:hAnsiTheme="minorHAnsi" w:cstheme="minorHAnsi"/>
          <w:b w:val="0"/>
          <w:sz w:val="22"/>
          <w:szCs w:val="22"/>
        </w:rPr>
      </w:pPr>
      <w:r w:rsidRPr="00FC0E98">
        <w:rPr>
          <w:rFonts w:asciiTheme="minorHAnsi" w:hAnsiTheme="minorHAnsi" w:cstheme="minorHAnsi"/>
          <w:b w:val="0"/>
          <w:sz w:val="22"/>
          <w:szCs w:val="22"/>
        </w:rPr>
        <w:t>Dedicated and motivated Computer Science student at Tshwane University of Technology</w:t>
      </w:r>
      <w:r w:rsidR="00F6749C" w:rsidRPr="00552177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F6749C" w:rsidRPr="00552177">
        <w:rPr>
          <w:rFonts w:asciiTheme="minorHAnsi" w:hAnsiTheme="minorHAnsi" w:cstheme="minorHAnsi"/>
          <w:b w:val="0"/>
          <w:sz w:val="22"/>
          <w:szCs w:val="22"/>
        </w:rPr>
        <w:t>completing my diploma in</w:t>
      </w:r>
      <w:r w:rsidR="00F6749C" w:rsidRPr="00552177">
        <w:rPr>
          <w:rFonts w:asciiTheme="minorHAnsi" w:hAnsiTheme="minorHAnsi" w:cstheme="minorHAnsi"/>
          <w:b w:val="0"/>
          <w:sz w:val="22"/>
          <w:szCs w:val="22"/>
        </w:rPr>
        <w:t xml:space="preserve"> June</w:t>
      </w:r>
      <w:r w:rsidR="00F6749C" w:rsidRPr="00552177">
        <w:rPr>
          <w:rFonts w:asciiTheme="minorHAnsi" w:hAnsiTheme="minorHAnsi" w:cstheme="minorHAnsi"/>
          <w:b w:val="0"/>
          <w:sz w:val="22"/>
          <w:szCs w:val="22"/>
        </w:rPr>
        <w:t xml:space="preserve"> 2026</w:t>
      </w:r>
      <w:r w:rsidRPr="00FC0E98">
        <w:rPr>
          <w:rFonts w:asciiTheme="minorHAnsi" w:hAnsiTheme="minorHAnsi" w:cstheme="minorHAnsi"/>
          <w:b w:val="0"/>
          <w:sz w:val="22"/>
          <w:szCs w:val="22"/>
        </w:rPr>
        <w:t>. With a solid foundation in Java OOP and full-stack development, I am actively seeking a work-integrated learning opportunity or full-time internship</w:t>
      </w:r>
      <w:r w:rsidR="00F6749C" w:rsidRPr="00552177">
        <w:rPr>
          <w:rFonts w:asciiTheme="minorHAnsi" w:hAnsiTheme="minorHAnsi" w:cstheme="minorHAnsi"/>
          <w:b w:val="0"/>
          <w:sz w:val="22"/>
          <w:szCs w:val="22"/>
        </w:rPr>
        <w:t xml:space="preserve"> anytime from now</w:t>
      </w:r>
      <w:r w:rsidRPr="00FC0E98">
        <w:rPr>
          <w:rFonts w:asciiTheme="minorHAnsi" w:hAnsiTheme="minorHAnsi" w:cstheme="minorHAnsi"/>
          <w:b w:val="0"/>
          <w:sz w:val="22"/>
          <w:szCs w:val="22"/>
        </w:rPr>
        <w:t>. Eager to apply my technical skills and academic knowledge to contribute to a dynamic software development team while gaining practical industry experience.</w:t>
      </w:r>
    </w:p>
    <w:p w14:paraId="41D37014" w14:textId="7BA9B484" w:rsidR="006F6DB1" w:rsidRDefault="00E53CCB" w:rsidP="006E0605">
      <w:pPr>
        <w:pStyle w:val="Heading1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E53CCB">
        <w:rPr>
          <w:rFonts w:asciiTheme="minorHAnsi" w:eastAsiaTheme="minorHAnsi" w:hAnsiTheme="minorHAnsi" w:cstheme="minorBidi"/>
          <w:b w:val="0"/>
          <w:bCs/>
          <w:spacing w:val="0"/>
          <w:sz w:val="20"/>
          <w:szCs w:val="22"/>
        </w:rPr>
        <w:t>.</w:t>
      </w:r>
    </w:p>
    <w:p w14:paraId="61FE139B" w14:textId="14F62418" w:rsidR="00F41BEE" w:rsidRPr="00552177" w:rsidRDefault="002D7390" w:rsidP="006E0605">
      <w:pPr>
        <w:pStyle w:val="Heading1"/>
        <w:rPr>
          <w:sz w:val="28"/>
          <w:szCs w:val="28"/>
        </w:rPr>
      </w:pPr>
      <w:r w:rsidRPr="00552177">
        <w:rPr>
          <w:sz w:val="28"/>
          <w:szCs w:val="28"/>
        </w:rPr>
        <w:t>Technical Proficiency</w:t>
      </w:r>
    </w:p>
    <w:p w14:paraId="6B4316B8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B947657" wp14:editId="698CD90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B80110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D6989F1" w14:textId="744356FB" w:rsidR="00F6749C" w:rsidRPr="00552177" w:rsidRDefault="00F6749C" w:rsidP="0078695A">
      <w:pPr>
        <w:pStyle w:val="ListBullet"/>
        <w:numPr>
          <w:ilvl w:val="0"/>
          <w:numId w:val="0"/>
        </w:numPr>
        <w:rPr>
          <w:sz w:val="22"/>
        </w:rPr>
      </w:pPr>
      <w:r w:rsidRPr="00552177">
        <w:rPr>
          <w:b/>
          <w:bCs/>
          <w:sz w:val="24"/>
          <w:szCs w:val="24"/>
        </w:rPr>
        <w:t>Core Concepts</w:t>
      </w:r>
      <w:r w:rsidRPr="00552177">
        <w:rPr>
          <w:sz w:val="22"/>
        </w:rPr>
        <w:t>: Data Structures &amp; algorithms, OOP, Database, Software Engineering, Computer</w:t>
      </w:r>
      <w:r w:rsidRPr="00552177">
        <w:rPr>
          <w:sz w:val="22"/>
        </w:rPr>
        <w:t xml:space="preserve"> </w:t>
      </w:r>
      <w:r w:rsidRPr="00552177">
        <w:rPr>
          <w:sz w:val="22"/>
        </w:rPr>
        <w:t>Architecture, Operating Systems, Information Security.</w:t>
      </w:r>
    </w:p>
    <w:p w14:paraId="46998446" w14:textId="3CDFFD8F" w:rsidR="00F6749C" w:rsidRPr="00552177" w:rsidRDefault="00F6749C" w:rsidP="0078695A">
      <w:pPr>
        <w:pStyle w:val="ListBullet"/>
        <w:numPr>
          <w:ilvl w:val="0"/>
          <w:numId w:val="0"/>
        </w:numPr>
        <w:rPr>
          <w:sz w:val="22"/>
        </w:rPr>
      </w:pPr>
      <w:r w:rsidRPr="00552177">
        <w:rPr>
          <w:b/>
          <w:bCs/>
          <w:sz w:val="24"/>
          <w:szCs w:val="24"/>
        </w:rPr>
        <w:t>Frameworks &amp; T</w:t>
      </w:r>
      <w:r w:rsidR="00552177" w:rsidRPr="00552177">
        <w:rPr>
          <w:b/>
          <w:bCs/>
          <w:sz w:val="24"/>
          <w:szCs w:val="24"/>
        </w:rPr>
        <w:t>ools</w:t>
      </w:r>
      <w:r w:rsidRPr="00552177">
        <w:rPr>
          <w:sz w:val="22"/>
        </w:rPr>
        <w:t>: Linux, GitHub, VS Code</w:t>
      </w:r>
      <w:r w:rsidR="00552177" w:rsidRPr="00552177">
        <w:rPr>
          <w:sz w:val="22"/>
        </w:rPr>
        <w:t>.</w:t>
      </w:r>
    </w:p>
    <w:p w14:paraId="68058EE5" w14:textId="780F1C8E" w:rsidR="00552177" w:rsidRPr="00552177" w:rsidRDefault="00552177" w:rsidP="0078695A">
      <w:pPr>
        <w:pStyle w:val="ListBullet"/>
        <w:numPr>
          <w:ilvl w:val="0"/>
          <w:numId w:val="0"/>
        </w:numPr>
        <w:rPr>
          <w:sz w:val="22"/>
        </w:rPr>
      </w:pPr>
      <w:r w:rsidRPr="00552177">
        <w:rPr>
          <w:b/>
          <w:bCs/>
          <w:sz w:val="24"/>
          <w:szCs w:val="24"/>
        </w:rPr>
        <w:t>Databases:</w:t>
      </w:r>
      <w:r w:rsidRPr="00552177">
        <w:rPr>
          <w:b/>
          <w:bCs/>
          <w:sz w:val="22"/>
        </w:rPr>
        <w:t xml:space="preserve"> </w:t>
      </w:r>
      <w:r w:rsidRPr="00552177">
        <w:rPr>
          <w:sz w:val="22"/>
        </w:rPr>
        <w:t>MySQL (Database Design &amp; Querying)</w:t>
      </w:r>
    </w:p>
    <w:p w14:paraId="75E37351" w14:textId="77777777" w:rsidR="0078695A" w:rsidRDefault="0078695A" w:rsidP="0078695A">
      <w:pPr>
        <w:pStyle w:val="ListBullet"/>
        <w:numPr>
          <w:ilvl w:val="0"/>
          <w:numId w:val="0"/>
        </w:numPr>
      </w:pPr>
    </w:p>
    <w:p w14:paraId="04F06C6E" w14:textId="77777777" w:rsidR="00F41BEE" w:rsidRDefault="00552177" w:rsidP="006E0605">
      <w:pPr>
        <w:pStyle w:val="Heading1"/>
      </w:pPr>
      <w:sdt>
        <w:sdtPr>
          <w:id w:val="1513793667"/>
          <w:placeholder>
            <w:docPart w:val="EA193384915A46949FDF76C2911CFD1F"/>
          </w:placeholder>
          <w:temporary/>
          <w:showingPlcHdr/>
          <w15:appearance w15:val="hidden"/>
        </w:sdtPr>
        <w:sdtEndPr/>
        <w:sdtContent>
          <w:r w:rsidR="00F41BEE" w:rsidRPr="00552177">
            <w:rPr>
              <w:sz w:val="28"/>
              <w:szCs w:val="28"/>
            </w:rPr>
            <w:t>Education</w:t>
          </w:r>
        </w:sdtContent>
      </w:sdt>
    </w:p>
    <w:p w14:paraId="5F9EFB40" w14:textId="763877A2" w:rsidR="004A3DB5" w:rsidRPr="00067972" w:rsidRDefault="00003455" w:rsidP="00067972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B6F7B59" wp14:editId="5EDBE4F0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EAFF0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CF7FF7D" w14:textId="55D7DA58" w:rsidR="004A3DB5" w:rsidRPr="00552177" w:rsidRDefault="00DC4F30" w:rsidP="004A3DB5">
      <w:pPr>
        <w:pStyle w:val="Heading2"/>
        <w:rPr>
          <w:sz w:val="24"/>
          <w:szCs w:val="24"/>
        </w:rPr>
      </w:pPr>
      <w:r w:rsidRPr="00552177">
        <w:rPr>
          <w:sz w:val="24"/>
          <w:szCs w:val="24"/>
        </w:rPr>
        <w:t>Tshwane University of Technology</w:t>
      </w:r>
      <w:r w:rsidR="004A3DB5" w:rsidRPr="00552177">
        <w:rPr>
          <w:sz w:val="24"/>
          <w:szCs w:val="24"/>
        </w:rPr>
        <w:tab/>
      </w:r>
    </w:p>
    <w:p w14:paraId="299F8BE1" w14:textId="6B1BBDF6" w:rsidR="00312F1C" w:rsidRPr="00552177" w:rsidRDefault="00DC4F30" w:rsidP="00003455">
      <w:pPr>
        <w:rPr>
          <w:sz w:val="22"/>
        </w:rPr>
      </w:pPr>
      <w:r w:rsidRPr="00552177">
        <w:rPr>
          <w:sz w:val="22"/>
        </w:rPr>
        <w:t>Diploma in Computer Science</w:t>
      </w:r>
      <w:r w:rsidR="004D4864" w:rsidRPr="00552177">
        <w:rPr>
          <w:sz w:val="22"/>
        </w:rPr>
        <w:t xml:space="preserve"> </w:t>
      </w:r>
      <w:r w:rsidR="00F6749C" w:rsidRPr="00552177">
        <w:rPr>
          <w:sz w:val="22"/>
        </w:rPr>
        <w:t>(no yet done)</w:t>
      </w:r>
    </w:p>
    <w:p w14:paraId="76CCE504" w14:textId="43A05B26" w:rsidR="00F41BEE" w:rsidRPr="00552177" w:rsidRDefault="00DC4F30" w:rsidP="006E0605">
      <w:pPr>
        <w:pStyle w:val="Heading2"/>
        <w:rPr>
          <w:sz w:val="24"/>
          <w:szCs w:val="24"/>
        </w:rPr>
      </w:pPr>
      <w:r w:rsidRPr="00552177">
        <w:rPr>
          <w:sz w:val="24"/>
          <w:szCs w:val="24"/>
        </w:rPr>
        <w:t>CISCO Networking Academy</w:t>
      </w:r>
      <w:r w:rsidR="00003455" w:rsidRPr="00552177">
        <w:rPr>
          <w:sz w:val="24"/>
          <w:szCs w:val="24"/>
        </w:rPr>
        <w:tab/>
      </w:r>
    </w:p>
    <w:p w14:paraId="4FC45695" w14:textId="77777777" w:rsidR="00F6749C" w:rsidRPr="00552177" w:rsidRDefault="00DC4F30" w:rsidP="00F6749C">
      <w:pPr>
        <w:rPr>
          <w:sz w:val="22"/>
        </w:rPr>
      </w:pPr>
      <w:r w:rsidRPr="00552177">
        <w:rPr>
          <w:sz w:val="22"/>
        </w:rPr>
        <w:t>Introduction to Cybersecurity</w:t>
      </w:r>
      <w:r w:rsidR="00584B89" w:rsidRPr="00552177">
        <w:rPr>
          <w:sz w:val="22"/>
        </w:rPr>
        <w:t xml:space="preserve"> </w:t>
      </w:r>
    </w:p>
    <w:p w14:paraId="58489073" w14:textId="77E96493" w:rsidR="00DC4F30" w:rsidRPr="00552177" w:rsidRDefault="00584B89" w:rsidP="00F6749C">
      <w:pPr>
        <w:rPr>
          <w:sz w:val="22"/>
        </w:rPr>
      </w:pPr>
      <w:r w:rsidRPr="00552177">
        <w:rPr>
          <w:sz w:val="22"/>
        </w:rPr>
        <w:t>Ethical Hacker</w:t>
      </w:r>
      <w:r w:rsidR="00DC4F30" w:rsidRPr="00552177">
        <w:rPr>
          <w:sz w:val="22"/>
        </w:rPr>
        <w:tab/>
      </w:r>
    </w:p>
    <w:p w14:paraId="5EF597A2" w14:textId="76571129" w:rsidR="00DC4F30" w:rsidRPr="00552177" w:rsidRDefault="00DC4F30" w:rsidP="00F6749C">
      <w:pPr>
        <w:rPr>
          <w:sz w:val="22"/>
        </w:rPr>
      </w:pPr>
      <w:r w:rsidRPr="00552177">
        <w:rPr>
          <w:sz w:val="22"/>
        </w:rPr>
        <w:t>Introduction to Data Science</w:t>
      </w:r>
      <w:r w:rsidRPr="00552177">
        <w:rPr>
          <w:sz w:val="22"/>
        </w:rPr>
        <w:tab/>
      </w:r>
    </w:p>
    <w:p w14:paraId="0EC7001D" w14:textId="308DF5B0" w:rsidR="00DC4F30" w:rsidRPr="00552177" w:rsidRDefault="00DC4F30" w:rsidP="00DC4F30">
      <w:pPr>
        <w:rPr>
          <w:sz w:val="22"/>
        </w:rPr>
      </w:pPr>
      <w:r w:rsidRPr="00552177">
        <w:rPr>
          <w:sz w:val="22"/>
        </w:rPr>
        <w:t>Computer Hardware basics</w:t>
      </w:r>
    </w:p>
    <w:p w14:paraId="5AD45FBE" w14:textId="77777777" w:rsidR="00003455" w:rsidRDefault="00003455" w:rsidP="00003455"/>
    <w:p w14:paraId="2069E1C7" w14:textId="2D20F786" w:rsidR="00F41BEE" w:rsidRPr="00552177" w:rsidRDefault="0078695A" w:rsidP="00D52131">
      <w:pPr>
        <w:pStyle w:val="Heading1"/>
        <w:rPr>
          <w:sz w:val="28"/>
          <w:szCs w:val="28"/>
        </w:rPr>
      </w:pPr>
      <w:r w:rsidRPr="00552177">
        <w:rPr>
          <w:sz w:val="28"/>
          <w:szCs w:val="28"/>
        </w:rPr>
        <w:t>Core Competencies</w:t>
      </w:r>
    </w:p>
    <w:p w14:paraId="19075C66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4EAC2B3" wp14:editId="2D3C1C01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FB6AA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E425F2" w14:textId="77777777" w:rsidR="0078695A" w:rsidRPr="0078695A" w:rsidRDefault="0078695A" w:rsidP="0078695A">
      <w:pPr>
        <w:pStyle w:val="ListBullet"/>
        <w:numPr>
          <w:ilvl w:val="0"/>
          <w:numId w:val="23"/>
        </w:numPr>
        <w:rPr>
          <w:sz w:val="22"/>
        </w:rPr>
      </w:pPr>
      <w:r w:rsidRPr="0078695A">
        <w:rPr>
          <w:sz w:val="22"/>
        </w:rPr>
        <w:t>Software Development Lifecycle</w:t>
      </w:r>
    </w:p>
    <w:p w14:paraId="5B9090B3" w14:textId="77777777" w:rsidR="0078695A" w:rsidRPr="0078695A" w:rsidRDefault="0078695A" w:rsidP="0078695A">
      <w:pPr>
        <w:pStyle w:val="ListBullet"/>
        <w:numPr>
          <w:ilvl w:val="0"/>
          <w:numId w:val="23"/>
        </w:numPr>
        <w:rPr>
          <w:sz w:val="22"/>
        </w:rPr>
      </w:pPr>
      <w:r w:rsidRPr="0078695A">
        <w:rPr>
          <w:sz w:val="22"/>
        </w:rPr>
        <w:t>Problem-Solving &amp; Analytical Thinking</w:t>
      </w:r>
    </w:p>
    <w:p w14:paraId="540C106C" w14:textId="77777777" w:rsidR="0078695A" w:rsidRPr="0078695A" w:rsidRDefault="0078695A" w:rsidP="0078695A">
      <w:pPr>
        <w:pStyle w:val="ListBullet"/>
        <w:numPr>
          <w:ilvl w:val="0"/>
          <w:numId w:val="23"/>
        </w:numPr>
        <w:rPr>
          <w:sz w:val="22"/>
        </w:rPr>
      </w:pPr>
      <w:r w:rsidRPr="0078695A">
        <w:rPr>
          <w:sz w:val="22"/>
        </w:rPr>
        <w:t>Team Collaboration</w:t>
      </w:r>
    </w:p>
    <w:p w14:paraId="6DDEE090" w14:textId="77777777" w:rsidR="0078695A" w:rsidRPr="0078695A" w:rsidRDefault="0078695A" w:rsidP="0078695A">
      <w:pPr>
        <w:pStyle w:val="ListBullet"/>
        <w:numPr>
          <w:ilvl w:val="0"/>
          <w:numId w:val="23"/>
        </w:numPr>
        <w:rPr>
          <w:sz w:val="22"/>
        </w:rPr>
      </w:pPr>
      <w:r w:rsidRPr="0078695A">
        <w:rPr>
          <w:sz w:val="22"/>
        </w:rPr>
        <w:t>Technical Communication</w:t>
      </w:r>
    </w:p>
    <w:p w14:paraId="1A59F2A5" w14:textId="77777777" w:rsidR="0078695A" w:rsidRPr="0078695A" w:rsidRDefault="0078695A" w:rsidP="0078695A">
      <w:pPr>
        <w:pStyle w:val="ListBullet"/>
        <w:numPr>
          <w:ilvl w:val="0"/>
          <w:numId w:val="23"/>
        </w:numPr>
        <w:rPr>
          <w:sz w:val="22"/>
        </w:rPr>
      </w:pPr>
      <w:r w:rsidRPr="0078695A">
        <w:rPr>
          <w:sz w:val="22"/>
        </w:rPr>
        <w:t>Time Management</w:t>
      </w:r>
    </w:p>
    <w:p w14:paraId="07BE6103" w14:textId="77777777" w:rsidR="0078695A" w:rsidRPr="0078695A" w:rsidRDefault="0078695A" w:rsidP="0078695A">
      <w:pPr>
        <w:pStyle w:val="ListBullet"/>
        <w:numPr>
          <w:ilvl w:val="0"/>
          <w:numId w:val="23"/>
        </w:numPr>
        <w:rPr>
          <w:sz w:val="22"/>
        </w:rPr>
      </w:pPr>
      <w:r w:rsidRPr="0078695A">
        <w:rPr>
          <w:b/>
          <w:bCs/>
          <w:sz w:val="22"/>
        </w:rPr>
        <w:t>Licensing:</w:t>
      </w:r>
      <w:r w:rsidRPr="0078695A">
        <w:rPr>
          <w:sz w:val="22"/>
        </w:rPr>
        <w:t xml:space="preserve"> Valid Driver’s License (Code C1)</w:t>
      </w:r>
    </w:p>
    <w:p w14:paraId="54E15053" w14:textId="77777777" w:rsidR="00063EF7" w:rsidRPr="005C115F" w:rsidRDefault="00063EF7" w:rsidP="00063EF7">
      <w:pPr>
        <w:pStyle w:val="ListBullet"/>
        <w:numPr>
          <w:ilvl w:val="0"/>
          <w:numId w:val="0"/>
        </w:numPr>
        <w:ind w:left="360"/>
      </w:pPr>
    </w:p>
    <w:sectPr w:rsidR="00063EF7" w:rsidRPr="005C115F" w:rsidSect="00ED598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35D5" w14:textId="77777777" w:rsidR="0006257B" w:rsidRDefault="0006257B">
      <w:pPr>
        <w:spacing w:after="0"/>
      </w:pPr>
      <w:r>
        <w:separator/>
      </w:r>
    </w:p>
  </w:endnote>
  <w:endnote w:type="continuationSeparator" w:id="0">
    <w:p w14:paraId="5C4961F2" w14:textId="77777777" w:rsidR="0006257B" w:rsidRDefault="0006257B">
      <w:pPr>
        <w:spacing w:after="0"/>
      </w:pPr>
      <w:r>
        <w:continuationSeparator/>
      </w:r>
    </w:p>
  </w:endnote>
  <w:endnote w:type="continuationNotice" w:id="1">
    <w:p w14:paraId="491BDDAE" w14:textId="77777777" w:rsidR="0006257B" w:rsidRDefault="0006257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E25A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7A63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8319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4475" w14:textId="77777777" w:rsidR="0006257B" w:rsidRDefault="0006257B">
      <w:pPr>
        <w:spacing w:after="0"/>
      </w:pPr>
      <w:r>
        <w:separator/>
      </w:r>
    </w:p>
  </w:footnote>
  <w:footnote w:type="continuationSeparator" w:id="0">
    <w:p w14:paraId="6FE36C71" w14:textId="77777777" w:rsidR="0006257B" w:rsidRDefault="0006257B">
      <w:pPr>
        <w:spacing w:after="0"/>
      </w:pPr>
      <w:r>
        <w:continuationSeparator/>
      </w:r>
    </w:p>
  </w:footnote>
  <w:footnote w:type="continuationNotice" w:id="1">
    <w:p w14:paraId="38944731" w14:textId="77777777" w:rsidR="0006257B" w:rsidRDefault="0006257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2A5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30D0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6BB6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CA1884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6755B4C"/>
    <w:multiLevelType w:val="hybridMultilevel"/>
    <w:tmpl w:val="9976D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E6F69"/>
    <w:multiLevelType w:val="hybridMultilevel"/>
    <w:tmpl w:val="D6F63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A0C7F"/>
    <w:multiLevelType w:val="multilevel"/>
    <w:tmpl w:val="23EE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419C42F2"/>
    <w:multiLevelType w:val="hybridMultilevel"/>
    <w:tmpl w:val="F1BA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3"/>
  </w:num>
  <w:num w:numId="15" w16cid:durableId="94441604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5"/>
  </w:num>
  <w:num w:numId="20" w16cid:durableId="685256695">
    <w:abstractNumId w:val="10"/>
  </w:num>
  <w:num w:numId="21" w16cid:durableId="1505122213">
    <w:abstractNumId w:val="11"/>
  </w:num>
  <w:num w:numId="22" w16cid:durableId="521481547">
    <w:abstractNumId w:val="14"/>
  </w:num>
  <w:num w:numId="23" w16cid:durableId="18666754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BA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57B7B"/>
    <w:rsid w:val="0006257B"/>
    <w:rsid w:val="00063EF7"/>
    <w:rsid w:val="00066E2A"/>
    <w:rsid w:val="00067972"/>
    <w:rsid w:val="00076DB4"/>
    <w:rsid w:val="00085651"/>
    <w:rsid w:val="0009195F"/>
    <w:rsid w:val="000D355D"/>
    <w:rsid w:val="001046AC"/>
    <w:rsid w:val="00106873"/>
    <w:rsid w:val="0011008C"/>
    <w:rsid w:val="00111371"/>
    <w:rsid w:val="001172E5"/>
    <w:rsid w:val="001213DD"/>
    <w:rsid w:val="00121F64"/>
    <w:rsid w:val="001274B5"/>
    <w:rsid w:val="00140528"/>
    <w:rsid w:val="001433E3"/>
    <w:rsid w:val="0016014D"/>
    <w:rsid w:val="001608CC"/>
    <w:rsid w:val="00166ABB"/>
    <w:rsid w:val="00170010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B3687"/>
    <w:rsid w:val="002C0DDD"/>
    <w:rsid w:val="002D59A2"/>
    <w:rsid w:val="002D7390"/>
    <w:rsid w:val="00302F19"/>
    <w:rsid w:val="00304507"/>
    <w:rsid w:val="00307BD1"/>
    <w:rsid w:val="003108DB"/>
    <w:rsid w:val="00312F1C"/>
    <w:rsid w:val="00331246"/>
    <w:rsid w:val="003319FB"/>
    <w:rsid w:val="003441A6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05E1F"/>
    <w:rsid w:val="00420DE9"/>
    <w:rsid w:val="00433CD1"/>
    <w:rsid w:val="00445933"/>
    <w:rsid w:val="004476A1"/>
    <w:rsid w:val="004476B0"/>
    <w:rsid w:val="004A3DB5"/>
    <w:rsid w:val="004A4BFA"/>
    <w:rsid w:val="004D433E"/>
    <w:rsid w:val="004D4864"/>
    <w:rsid w:val="004E47F6"/>
    <w:rsid w:val="004E6381"/>
    <w:rsid w:val="004F1B47"/>
    <w:rsid w:val="004F305A"/>
    <w:rsid w:val="004F7524"/>
    <w:rsid w:val="00504FB9"/>
    <w:rsid w:val="005114E7"/>
    <w:rsid w:val="005338E9"/>
    <w:rsid w:val="00536083"/>
    <w:rsid w:val="00542008"/>
    <w:rsid w:val="005463C0"/>
    <w:rsid w:val="00552177"/>
    <w:rsid w:val="00567961"/>
    <w:rsid w:val="00582E2D"/>
    <w:rsid w:val="00584B89"/>
    <w:rsid w:val="005A1CE4"/>
    <w:rsid w:val="005A29F5"/>
    <w:rsid w:val="005A77FC"/>
    <w:rsid w:val="005A7D8A"/>
    <w:rsid w:val="005C115F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95C0C"/>
    <w:rsid w:val="006A3D6F"/>
    <w:rsid w:val="006B32F7"/>
    <w:rsid w:val="006B4315"/>
    <w:rsid w:val="006D236F"/>
    <w:rsid w:val="006E0605"/>
    <w:rsid w:val="006E401C"/>
    <w:rsid w:val="006F0EAE"/>
    <w:rsid w:val="006F2441"/>
    <w:rsid w:val="006F6DB1"/>
    <w:rsid w:val="00711175"/>
    <w:rsid w:val="00712084"/>
    <w:rsid w:val="007148DA"/>
    <w:rsid w:val="007571DC"/>
    <w:rsid w:val="00767AB7"/>
    <w:rsid w:val="00774126"/>
    <w:rsid w:val="0077621B"/>
    <w:rsid w:val="00781236"/>
    <w:rsid w:val="0078695A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3D7C"/>
    <w:rsid w:val="008E5671"/>
    <w:rsid w:val="00912D4C"/>
    <w:rsid w:val="009222BA"/>
    <w:rsid w:val="00924DC2"/>
    <w:rsid w:val="0093056E"/>
    <w:rsid w:val="00930C80"/>
    <w:rsid w:val="0093754D"/>
    <w:rsid w:val="00950405"/>
    <w:rsid w:val="00950EA4"/>
    <w:rsid w:val="00952F98"/>
    <w:rsid w:val="009530BF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17B"/>
    <w:rsid w:val="00A00679"/>
    <w:rsid w:val="00A17DC9"/>
    <w:rsid w:val="00A249B7"/>
    <w:rsid w:val="00A34C4F"/>
    <w:rsid w:val="00A36F7A"/>
    <w:rsid w:val="00A7066C"/>
    <w:rsid w:val="00A70EFD"/>
    <w:rsid w:val="00A8131A"/>
    <w:rsid w:val="00AA2091"/>
    <w:rsid w:val="00AB1016"/>
    <w:rsid w:val="00AB2C3D"/>
    <w:rsid w:val="00AC45C6"/>
    <w:rsid w:val="00AF3073"/>
    <w:rsid w:val="00B063E6"/>
    <w:rsid w:val="00B15C87"/>
    <w:rsid w:val="00B203B6"/>
    <w:rsid w:val="00B35070"/>
    <w:rsid w:val="00B430AF"/>
    <w:rsid w:val="00B51147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B3228"/>
    <w:rsid w:val="00CC75DB"/>
    <w:rsid w:val="00CD4921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A5E4C"/>
    <w:rsid w:val="00DC4F30"/>
    <w:rsid w:val="00DD4208"/>
    <w:rsid w:val="00DD57D6"/>
    <w:rsid w:val="00DF3D23"/>
    <w:rsid w:val="00E01B82"/>
    <w:rsid w:val="00E07631"/>
    <w:rsid w:val="00E23538"/>
    <w:rsid w:val="00E321B6"/>
    <w:rsid w:val="00E45F8D"/>
    <w:rsid w:val="00E53CCB"/>
    <w:rsid w:val="00E6686D"/>
    <w:rsid w:val="00E71047"/>
    <w:rsid w:val="00E726F0"/>
    <w:rsid w:val="00EA2B92"/>
    <w:rsid w:val="00EA6B19"/>
    <w:rsid w:val="00EC12CE"/>
    <w:rsid w:val="00ED598E"/>
    <w:rsid w:val="00ED7FEB"/>
    <w:rsid w:val="00EE25F3"/>
    <w:rsid w:val="00F37140"/>
    <w:rsid w:val="00F40303"/>
    <w:rsid w:val="00F41BEE"/>
    <w:rsid w:val="00F6749C"/>
    <w:rsid w:val="00FC0E98"/>
    <w:rsid w:val="00FE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7FD4B"/>
  <w15:chartTrackingRefBased/>
  <w15:docId w15:val="{53DDC66D-860E-46E9-8B01-83903AFE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B7B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paragraph" w:customStyle="1" w:styleId="ds-markdown-paragraph">
    <w:name w:val="ds-markdown-paragraph"/>
    <w:basedOn w:val="Normal"/>
    <w:rsid w:val="002D739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3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bafana-bhuda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Bafana4949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fana%20Bhuda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4DA7B23FC247B6A879334AB5214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77335-5389-4415-A8C0-1756DEFFCC1F}"/>
      </w:docPartPr>
      <w:docPartBody>
        <w:p w:rsidR="001271A3" w:rsidRDefault="00FC427D">
          <w:pPr>
            <w:pStyle w:val="854DA7B23FC247B6A879334AB5214173"/>
          </w:pPr>
          <w:r>
            <w:t>Objective</w:t>
          </w:r>
        </w:p>
      </w:docPartBody>
    </w:docPart>
    <w:docPart>
      <w:docPartPr>
        <w:name w:val="EA193384915A46949FDF76C2911CF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01464-F165-4B5B-9D94-3189C82D88C3}"/>
      </w:docPartPr>
      <w:docPartBody>
        <w:p w:rsidR="001271A3" w:rsidRDefault="00FC427D">
          <w:pPr>
            <w:pStyle w:val="EA193384915A46949FDF76C2911CFD1F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B2"/>
    <w:rsid w:val="00121F64"/>
    <w:rsid w:val="001271A3"/>
    <w:rsid w:val="002003AB"/>
    <w:rsid w:val="003C2FB3"/>
    <w:rsid w:val="004F54E9"/>
    <w:rsid w:val="00567961"/>
    <w:rsid w:val="00695C0C"/>
    <w:rsid w:val="00930C80"/>
    <w:rsid w:val="00AB1016"/>
    <w:rsid w:val="00B55EB2"/>
    <w:rsid w:val="00C2035D"/>
    <w:rsid w:val="00CB3228"/>
    <w:rsid w:val="00FC427D"/>
    <w:rsid w:val="00FE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DA7B23FC247B6A879334AB5214173">
    <w:name w:val="854DA7B23FC247B6A879334AB5214173"/>
  </w:style>
  <w:style w:type="paragraph" w:customStyle="1" w:styleId="EA193384915A46949FDF76C2911CFD1F">
    <w:name w:val="EA193384915A46949FDF76C2911CFD1F"/>
  </w:style>
  <w:style w:type="paragraph" w:customStyle="1" w:styleId="178D206410194280B4749401544F73D5">
    <w:name w:val="178D206410194280B4749401544F73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3084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Bafana Bhuda</dc:creator>
  <cp:keywords/>
  <dc:description/>
  <cp:lastModifiedBy>B Bhuda</cp:lastModifiedBy>
  <cp:revision>19</cp:revision>
  <dcterms:created xsi:type="dcterms:W3CDTF">2025-09-04T19:35:00Z</dcterms:created>
  <dcterms:modified xsi:type="dcterms:W3CDTF">2025-11-21T00:44:00Z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